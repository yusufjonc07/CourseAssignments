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9A1A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2214880</wp:posOffset>
                </wp:positionV>
                <wp:extent cx="6516370" cy="10693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370" cy="1069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DB6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I have create lab4 folder and 3 files inside:</w:t>
                            </w:r>
                          </w:p>
                          <w:p w14:paraId="44F913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create_pc.c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file uses 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fork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(), 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wait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() and variable address for 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wait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() function</w:t>
                            </w:r>
                          </w:p>
                          <w:p w14:paraId="6E5955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fork1.c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uses only 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fork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() </w:t>
                            </w:r>
                          </w:p>
                          <w:p w14:paraId="4410F08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fork2.c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uses 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fork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() and 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b/>
                                <w:bCs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wait</w:t>
                            </w:r>
                            <w:r>
                              <w:rPr>
                                <w:rFonts w:hint="default" w:ascii="Noto Sans S Chinese Medium" w:hAnsi="Noto Sans S Chinese Medium" w:eastAsia="Noto Sans S Chinese Medium" w:cs="Noto Sans S Chinese Medium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() functions that create a process and observe the status of the parent and child processes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4.9pt;margin-top:174.4pt;height:84.2pt;width:513.1pt;z-index:251662336;mso-width-relative:page;mso-height-relative:page;" filled="f" stroked="f" coordsize="21600,21600" o:gfxdata="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uXRgLcAAAACwEAAA8AAAAAAAAAAQAgAAAAIgAA&#10;AGRycy9kb3ducmV2LnhtbFBLAQIUABQAAAAIAIdO4kBOMGTF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FDB6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I have create lab4 folder and 3 files inside:</w:t>
                      </w:r>
                    </w:p>
                    <w:p w14:paraId="44F9132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create_pc.c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file uses 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fork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(), 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wait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() and variable address for 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wait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() function</w:t>
                      </w:r>
                    </w:p>
                    <w:p w14:paraId="6E5955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fork1.c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uses only 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fork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() </w:t>
                      </w:r>
                    </w:p>
                    <w:p w14:paraId="4410F08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fork2.c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uses 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fork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() and 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b/>
                          <w:bCs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wait</w:t>
                      </w:r>
                      <w:r>
                        <w:rPr>
                          <w:rFonts w:hint="default" w:ascii="Noto Sans S Chinese Medium" w:hAnsi="Noto Sans S Chinese Medium" w:eastAsia="Noto Sans S Chinese Medium" w:cs="Noto Sans S Chinese Medium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() functions that create a process and observe the status of the parent and child processes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1928495</wp:posOffset>
                </wp:positionV>
                <wp:extent cx="204470" cy="204470"/>
                <wp:effectExtent l="0" t="0" r="5080" b="5080"/>
                <wp:wrapNone/>
                <wp:docPr id="14" name="笔尖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70" cy="204470"/>
                        </a:xfrm>
                        <a:custGeom>
                          <a:avLst/>
                          <a:gdLst>
                            <a:gd name="T0" fmla="*/ 1627741 w 2756"/>
                            <a:gd name="T1" fmla="*/ 729043 h 2756"/>
                            <a:gd name="T2" fmla="*/ 1068409 w 2756"/>
                            <a:gd name="T3" fmla="*/ 169196 h 2756"/>
                            <a:gd name="T4" fmla="*/ 1236144 w 2756"/>
                            <a:gd name="T5" fmla="*/ 0 h 2756"/>
                            <a:gd name="T6" fmla="*/ 1798739 w 2756"/>
                            <a:gd name="T7" fmla="*/ 562461 h 2756"/>
                            <a:gd name="T8" fmla="*/ 1627741 w 2756"/>
                            <a:gd name="T9" fmla="*/ 729043 h 2756"/>
                            <a:gd name="T10" fmla="*/ 1461312 w 2756"/>
                            <a:gd name="T11" fmla="*/ 891053 h 2756"/>
                            <a:gd name="T12" fmla="*/ 1450870 w 2756"/>
                            <a:gd name="T13" fmla="*/ 900199 h 2756"/>
                            <a:gd name="T14" fmla="*/ 1349054 w 2756"/>
                            <a:gd name="T15" fmla="*/ 900199 h 2756"/>
                            <a:gd name="T16" fmla="*/ 1236144 w 2756"/>
                            <a:gd name="T17" fmla="*/ 900199 h 2756"/>
                            <a:gd name="T18" fmla="*/ 1123886 w 2756"/>
                            <a:gd name="T19" fmla="*/ 1350298 h 2756"/>
                            <a:gd name="T20" fmla="*/ 224516 w 2756"/>
                            <a:gd name="T21" fmla="*/ 1800397 h 2756"/>
                            <a:gd name="T22" fmla="*/ 112258 w 2756"/>
                            <a:gd name="T23" fmla="*/ 1800397 h 2756"/>
                            <a:gd name="T24" fmla="*/ 469917 w 2756"/>
                            <a:gd name="T25" fmla="*/ 1442408 h 2756"/>
                            <a:gd name="T26" fmla="*/ 561943 w 2756"/>
                            <a:gd name="T27" fmla="*/ 1462659 h 2756"/>
                            <a:gd name="T28" fmla="*/ 786459 w 2756"/>
                            <a:gd name="T29" fmla="*/ 1237936 h 2756"/>
                            <a:gd name="T30" fmla="*/ 561943 w 2756"/>
                            <a:gd name="T31" fmla="*/ 1012560 h 2756"/>
                            <a:gd name="T32" fmla="*/ 336774 w 2756"/>
                            <a:gd name="T33" fmla="*/ 1237936 h 2756"/>
                            <a:gd name="T34" fmla="*/ 357007 w 2756"/>
                            <a:gd name="T35" fmla="*/ 1330047 h 2756"/>
                            <a:gd name="T36" fmla="*/ 0 w 2756"/>
                            <a:gd name="T37" fmla="*/ 1688036 h 2756"/>
                            <a:gd name="T38" fmla="*/ 0 w 2756"/>
                            <a:gd name="T39" fmla="*/ 1575674 h 2756"/>
                            <a:gd name="T40" fmla="*/ 449685 w 2756"/>
                            <a:gd name="T41" fmla="*/ 675476 h 2756"/>
                            <a:gd name="T42" fmla="*/ 899370 w 2756"/>
                            <a:gd name="T43" fmla="*/ 562461 h 2756"/>
                            <a:gd name="T44" fmla="*/ 899370 w 2756"/>
                            <a:gd name="T45" fmla="*/ 450099 h 2756"/>
                            <a:gd name="T46" fmla="*/ 899370 w 2756"/>
                            <a:gd name="T47" fmla="*/ 341004 h 2756"/>
                            <a:gd name="T48" fmla="*/ 904591 w 2756"/>
                            <a:gd name="T49" fmla="*/ 333818 h 2756"/>
                            <a:gd name="T50" fmla="*/ 956151 w 2756"/>
                            <a:gd name="T51" fmla="*/ 282210 h 2756"/>
                            <a:gd name="T52" fmla="*/ 1513525 w 2756"/>
                            <a:gd name="T53" fmla="*/ 840098 h 2756"/>
                            <a:gd name="T54" fmla="*/ 1461312 w 2756"/>
                            <a:gd name="T55" fmla="*/ 891053 h 275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</a:gdLst>
                          <a:ahLst/>
                          <a:cxnLst>
                            <a:cxn ang="T56">
                              <a:pos x="T0" y="T1"/>
                            </a:cxn>
                            <a:cxn ang="T57">
                              <a:pos x="T2" y="T3"/>
                            </a:cxn>
                            <a:cxn ang="T58">
                              <a:pos x="T4" y="T5"/>
                            </a:cxn>
                            <a:cxn ang="T59">
                              <a:pos x="T6" y="T7"/>
                            </a:cxn>
                            <a:cxn ang="T60">
                              <a:pos x="T8" y="T9"/>
                            </a:cxn>
                            <a:cxn ang="T61">
                              <a:pos x="T10" y="T11"/>
                            </a:cxn>
                            <a:cxn ang="T62">
                              <a:pos x="T12" y="T13"/>
                            </a:cxn>
                            <a:cxn ang="T63">
                              <a:pos x="T14" y="T15"/>
                            </a:cxn>
                            <a:cxn ang="T64">
                              <a:pos x="T16" y="T17"/>
                            </a:cxn>
                            <a:cxn ang="T65">
                              <a:pos x="T18" y="T19"/>
                            </a:cxn>
                            <a:cxn ang="T66">
                              <a:pos x="T20" y="T21"/>
                            </a:cxn>
                            <a:cxn ang="T67">
                              <a:pos x="T22" y="T23"/>
                            </a:cxn>
                            <a:cxn ang="T68">
                              <a:pos x="T24" y="T25"/>
                            </a:cxn>
                            <a:cxn ang="T69">
                              <a:pos x="T26" y="T27"/>
                            </a:cxn>
                            <a:cxn ang="T70">
                              <a:pos x="T28" y="T29"/>
                            </a:cxn>
                            <a:cxn ang="T71">
                              <a:pos x="T30" y="T31"/>
                            </a:cxn>
                            <a:cxn ang="T72">
                              <a:pos x="T32" y="T33"/>
                            </a:cxn>
                            <a:cxn ang="T73">
                              <a:pos x="T34" y="T35"/>
                            </a:cxn>
                            <a:cxn ang="T74">
                              <a:pos x="T36" y="T37"/>
                            </a:cxn>
                            <a:cxn ang="T75">
                              <a:pos x="T38" y="T39"/>
                            </a:cxn>
                            <a:cxn ang="T76">
                              <a:pos x="T40" y="T41"/>
                            </a:cxn>
                            <a:cxn ang="T77">
                              <a:pos x="T42" y="T43"/>
                            </a:cxn>
                            <a:cxn ang="T78">
                              <a:pos x="T44" y="T45"/>
                            </a:cxn>
                            <a:cxn ang="T79">
                              <a:pos x="T46" y="T47"/>
                            </a:cxn>
                            <a:cxn ang="T80">
                              <a:pos x="T48" y="T49"/>
                            </a:cxn>
                            <a:cxn ang="T81">
                              <a:pos x="T50" y="T51"/>
                            </a:cxn>
                            <a:cxn ang="T82">
                              <a:pos x="T52" y="T53"/>
                            </a:cxn>
                            <a:cxn ang="T83">
                              <a:pos x="T54" y="T55"/>
                            </a:cxn>
                          </a:cxnLst>
                          <a:rect l="0" t="0" r="r" b="b"/>
                          <a:pathLst>
                            <a:path w="2756" h="2756">
                              <a:moveTo>
                                <a:pt x="2494" y="1116"/>
                              </a:moveTo>
                              <a:cubicBezTo>
                                <a:pt x="1637" y="259"/>
                                <a:pt x="1637" y="259"/>
                                <a:pt x="1637" y="259"/>
                              </a:cubicBezTo>
                              <a:cubicBezTo>
                                <a:pt x="1894" y="0"/>
                                <a:pt x="1894" y="0"/>
                                <a:pt x="1894" y="0"/>
                              </a:cubicBezTo>
                              <a:cubicBezTo>
                                <a:pt x="2756" y="861"/>
                                <a:pt x="2756" y="861"/>
                                <a:pt x="2756" y="861"/>
                              </a:cubicBezTo>
                              <a:lnTo>
                                <a:pt x="2494" y="1116"/>
                              </a:lnTo>
                              <a:close/>
                              <a:moveTo>
                                <a:pt x="2239" y="1364"/>
                              </a:moveTo>
                              <a:cubicBezTo>
                                <a:pt x="2233" y="1370"/>
                                <a:pt x="2228" y="1373"/>
                                <a:pt x="2223" y="1378"/>
                              </a:cubicBezTo>
                              <a:cubicBezTo>
                                <a:pt x="2067" y="1378"/>
                                <a:pt x="2067" y="1378"/>
                                <a:pt x="2067" y="1378"/>
                              </a:cubicBezTo>
                              <a:cubicBezTo>
                                <a:pt x="1894" y="1378"/>
                                <a:pt x="1894" y="1378"/>
                                <a:pt x="1894" y="1378"/>
                              </a:cubicBezTo>
                              <a:cubicBezTo>
                                <a:pt x="1722" y="2067"/>
                                <a:pt x="1722" y="2067"/>
                                <a:pt x="1722" y="2067"/>
                              </a:cubicBezTo>
                              <a:cubicBezTo>
                                <a:pt x="344" y="2756"/>
                                <a:pt x="344" y="2756"/>
                                <a:pt x="344" y="2756"/>
                              </a:cubicBezTo>
                              <a:cubicBezTo>
                                <a:pt x="172" y="2756"/>
                                <a:pt x="172" y="2756"/>
                                <a:pt x="172" y="2756"/>
                              </a:cubicBezTo>
                              <a:cubicBezTo>
                                <a:pt x="720" y="2208"/>
                                <a:pt x="720" y="2208"/>
                                <a:pt x="720" y="2208"/>
                              </a:cubicBezTo>
                              <a:cubicBezTo>
                                <a:pt x="763" y="2228"/>
                                <a:pt x="810" y="2239"/>
                                <a:pt x="861" y="2239"/>
                              </a:cubicBezTo>
                              <a:cubicBezTo>
                                <a:pt x="1051" y="2239"/>
                                <a:pt x="1205" y="2085"/>
                                <a:pt x="1205" y="1895"/>
                              </a:cubicBezTo>
                              <a:cubicBezTo>
                                <a:pt x="1205" y="1705"/>
                                <a:pt x="1051" y="1550"/>
                                <a:pt x="861" y="1550"/>
                              </a:cubicBezTo>
                              <a:cubicBezTo>
                                <a:pt x="671" y="1550"/>
                                <a:pt x="516" y="1705"/>
                                <a:pt x="516" y="1895"/>
                              </a:cubicBezTo>
                              <a:cubicBezTo>
                                <a:pt x="516" y="1945"/>
                                <a:pt x="528" y="1993"/>
                                <a:pt x="547" y="2036"/>
                              </a:cubicBezTo>
                              <a:cubicBezTo>
                                <a:pt x="0" y="2584"/>
                                <a:pt x="0" y="2584"/>
                                <a:pt x="0" y="2584"/>
                              </a:cubicBezTo>
                              <a:cubicBezTo>
                                <a:pt x="0" y="2412"/>
                                <a:pt x="0" y="2412"/>
                                <a:pt x="0" y="2412"/>
                              </a:cubicBezTo>
                              <a:cubicBezTo>
                                <a:pt x="689" y="1034"/>
                                <a:pt x="689" y="1034"/>
                                <a:pt x="689" y="1034"/>
                              </a:cubicBezTo>
                              <a:cubicBezTo>
                                <a:pt x="1378" y="861"/>
                                <a:pt x="1378" y="861"/>
                                <a:pt x="1378" y="861"/>
                              </a:cubicBezTo>
                              <a:cubicBezTo>
                                <a:pt x="1378" y="689"/>
                                <a:pt x="1378" y="689"/>
                                <a:pt x="1378" y="689"/>
                              </a:cubicBezTo>
                              <a:cubicBezTo>
                                <a:pt x="1378" y="522"/>
                                <a:pt x="1378" y="522"/>
                                <a:pt x="1378" y="522"/>
                              </a:cubicBezTo>
                              <a:cubicBezTo>
                                <a:pt x="1381" y="518"/>
                                <a:pt x="1382" y="515"/>
                                <a:pt x="1386" y="511"/>
                              </a:cubicBezTo>
                              <a:cubicBezTo>
                                <a:pt x="1465" y="432"/>
                                <a:pt x="1465" y="432"/>
                                <a:pt x="1465" y="432"/>
                              </a:cubicBezTo>
                              <a:cubicBezTo>
                                <a:pt x="2319" y="1286"/>
                                <a:pt x="2319" y="1286"/>
                                <a:pt x="2319" y="1286"/>
                              </a:cubicBezTo>
                              <a:lnTo>
                                <a:pt x="2239" y="1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744E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笔尖" o:spid="_x0000_s1026" o:spt="100" style="position:absolute;left:0pt;margin-left:49.15pt;margin-top:151.85pt;height:16.1pt;width:16.1pt;z-index:251664384;v-text-anchor:middle-center;mso-width-relative:page;mso-height-relative:page;" fillcolor="#50744E" filled="t" stroked="f" coordsize="2756,2756" o:gfxdata="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" path="m2494,1116c1637,259,1637,259,1637,259c1894,0,1894,0,1894,0c2756,861,2756,861,2756,861l2494,1116xm2239,1364c2233,1370,2228,1373,2223,1378c2067,1378,2067,1378,2067,1378c1894,1378,1894,1378,1894,1378c1722,2067,1722,2067,1722,2067c344,2756,344,2756,344,2756c172,2756,172,2756,172,2756c720,2208,720,2208,720,2208c763,2228,810,2239,861,2239c1051,2239,1205,2085,1205,1895c1205,1705,1051,1550,861,1550c671,1550,516,1705,516,1895c516,1945,528,1993,547,2036c0,2584,0,2584,0,2584c0,2412,0,2412,0,2412c689,1034,689,1034,689,1034c1378,861,1378,861,1378,861c1378,689,1378,689,1378,689c1378,522,1378,522,1378,522c1381,518,1382,515,1386,511c1465,432,1465,432,1465,432c2319,1286,2319,1286,2319,1286l2239,1364xe">
                <v:path o:connectlocs="120763498,54088324;79266178,12552796;91710581,0;133449986,41729463;120763498,54088324;108415988,66107985;107641287,66786534;100087471,66786534;91710581,66786534;83382064,100179764;16657034,133572995;8328517,133572995;34863544,107013484;41691032,108515923;58348066,91843531;41691032,75122693;24985551,91843531;26486655,98677325;0,125236836;0,116900603;33362515,50114142;66725030,41729463;66725030,33393230;66725030,25299378;67112380,24766243;70937661,20937401;112289715,62327590;108415988,66107985" o:connectangles="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1917700</wp:posOffset>
                </wp:positionV>
                <wp:extent cx="2797810" cy="36385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6DA0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Code &amp; Outputs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5.8pt;margin-top:151pt;height:28.65pt;width:220.3pt;z-index:251663360;mso-width-relative:page;mso-height-relative:page;" filled="f" stroked="f" coordsize="21600,21600" o:gfxdata="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5wiktsAAAALAQAADwAAAAAAAAABACAAAAAiAAAA&#10;ZHJzL2Rvd25yZXYueG1sUEsBAhQAFAAAAAgAh07iQGR3qWs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26DA0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Code &amp; Outputs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1127125</wp:posOffset>
                </wp:positionV>
                <wp:extent cx="3567430" cy="67818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430" cy="678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44E3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Class: Operating System</w:t>
                            </w:r>
                          </w:p>
                          <w:p w14:paraId="26067D0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Student Name: Akhmedov Yusufjon</w:t>
                            </w:r>
                          </w:p>
                          <w:p w14:paraId="7722B4B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Student ID: 202438404</w:t>
                            </w:r>
                          </w:p>
                          <w:p w14:paraId="50BBCD6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43.4pt;margin-top:88.75pt;height:53.4pt;width:280.9pt;z-index:251661312;mso-width-relative:page;mso-height-relative:page;" filled="f" stroked="f" coordsize="21600,21600" o:gfxdata="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48/ig2wAAAAoBAAAPAAAAAAAAAAEAIAAAACIAAABk&#10;cnMvZG93bnJldi54bWxQSwECFAAUAAAACACHTuJA5bP4/z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644E3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Class: Operating System</w:t>
                      </w:r>
                    </w:p>
                    <w:p w14:paraId="26067D03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Student Name: Akhmedov Yusufjon</w:t>
                      </w:r>
                    </w:p>
                    <w:p w14:paraId="7722B4B3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Student ID: 202438404</w:t>
                      </w:r>
                    </w:p>
                    <w:p w14:paraId="50BBCD6C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718820</wp:posOffset>
                </wp:positionV>
                <wp:extent cx="3952240" cy="79121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240" cy="79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01B4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Arial" w:hAnsi="Arial" w:eastAsia="Noto Sans S Chinese Medium" w:cs="Arial"/>
                                <w:b/>
                                <w:bCs/>
                                <w:color w:val="50744E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eastAsia="Noto Sans S Chinese Medium" w:cs="Arial"/>
                                <w:b/>
                                <w:bCs/>
                                <w:color w:val="50744E"/>
                                <w:sz w:val="52"/>
                                <w:szCs w:val="52"/>
                                <w:lang w:val="en-US" w:eastAsia="zh-CN"/>
                              </w:rPr>
                              <w:t>Lab Exercise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2.8pt;margin-top:56.6pt;height:62.3pt;width:311.2pt;z-index:251660288;mso-width-relative:page;mso-height-relative:page;" filled="f" stroked="f" coordsize="21600,21600" o:gfxdata="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f22OtsAAAAKAQAADwAAAAAAAAABACAAAAAiAAAA&#10;ZHJzL2Rvd25yZXYueG1sUEsBAhQAFAAAAAgAh07iQLmlWmU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001B4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Arial" w:hAnsi="Arial" w:eastAsia="Noto Sans S Chinese Medium" w:cs="Arial"/>
                          <w:b/>
                          <w:bCs/>
                          <w:color w:val="50744E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eastAsia="Noto Sans S Chinese Medium" w:cs="Arial"/>
                          <w:b/>
                          <w:bCs/>
                          <w:color w:val="50744E"/>
                          <w:sz w:val="52"/>
                          <w:szCs w:val="52"/>
                          <w:lang w:val="en-US" w:eastAsia="zh-CN"/>
                        </w:rPr>
                        <w:t>Lab Exercise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-15875</wp:posOffset>
                </wp:positionV>
                <wp:extent cx="5071110" cy="1737360"/>
                <wp:effectExtent l="0" t="0" r="15240" b="15240"/>
                <wp:wrapNone/>
                <wp:docPr id="1" name="直角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2589530" y="1283970"/>
                          <a:ext cx="5071110" cy="1737360"/>
                        </a:xfrm>
                        <a:prstGeom prst="rtTriangle">
                          <a:avLst/>
                        </a:prstGeom>
                        <a:blipFill rotWithShape="0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1" o:spid="_x0000_s1026" o:spt="6" type="#_x0000_t6" style="position:absolute;left:0pt;flip:x y;margin-left:200.05pt;margin-top:-1.25pt;height:136.8pt;width:399.3pt;z-index:251659264;v-text-anchor:middle;mso-width-relative:page;mso-height-relative:page;" filled="t" stroked="f" coordsize="21600,21600" o:gfxdata="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">
                <v:fill type="frame" on="t" focussize="0,0" recolor="t" r:id="rId4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A7E0DDC">
      <w:pPr>
        <w:rPr>
          <w:sz w:val="21"/>
        </w:rPr>
      </w:pPr>
    </w:p>
    <w:p w14:paraId="169322A6">
      <w:pPr>
        <w:rPr>
          <w:sz w:val="21"/>
        </w:rPr>
      </w:pPr>
    </w:p>
    <w:p w14:paraId="3FBB4231">
      <w:pPr>
        <w:rPr>
          <w:sz w:val="21"/>
        </w:rPr>
      </w:pPr>
    </w:p>
    <w:p w14:paraId="70EDECF9">
      <w:pPr>
        <w:rPr>
          <w:sz w:val="21"/>
        </w:rPr>
      </w:pPr>
    </w:p>
    <w:p w14:paraId="6E71BB57">
      <w:pPr>
        <w:rPr>
          <w:sz w:val="21"/>
        </w:rPr>
      </w:pPr>
    </w:p>
    <w:p w14:paraId="7A120F10">
      <w:pPr>
        <w:rPr>
          <w:sz w:val="21"/>
        </w:rPr>
      </w:pPr>
    </w:p>
    <w:p w14:paraId="3D2D169F">
      <w:pPr>
        <w:rPr>
          <w:sz w:val="21"/>
        </w:rPr>
      </w:pPr>
    </w:p>
    <w:p w14:paraId="03BE048F">
      <w:pPr>
        <w:rPr>
          <w:sz w:val="21"/>
        </w:rPr>
      </w:pPr>
    </w:p>
    <w:p w14:paraId="14AB74A1">
      <w:pPr>
        <w:rPr>
          <w:sz w:val="21"/>
        </w:rPr>
      </w:pPr>
    </w:p>
    <w:p w14:paraId="00143335">
      <w:pPr>
        <w:rPr>
          <w:sz w:val="21"/>
        </w:rPr>
      </w:pPr>
    </w:p>
    <w:p w14:paraId="25A57261">
      <w:pPr>
        <w:rPr>
          <w:sz w:val="21"/>
        </w:rPr>
      </w:pPr>
    </w:p>
    <w:p w14:paraId="53273205">
      <w:pPr>
        <w:rPr>
          <w:sz w:val="21"/>
        </w:rPr>
      </w:pPr>
    </w:p>
    <w:p w14:paraId="1255D4DF">
      <w:pPr>
        <w:rPr>
          <w:sz w:val="21"/>
        </w:rPr>
      </w:pPr>
    </w:p>
    <w:p w14:paraId="3AD61F97">
      <w:pPr>
        <w:rPr>
          <w:sz w:val="21"/>
        </w:rPr>
      </w:pPr>
    </w:p>
    <w:p w14:paraId="0D7C702C">
      <w:pPr>
        <w:rPr>
          <w:sz w:val="21"/>
        </w:rPr>
      </w:pPr>
    </w:p>
    <w:p w14:paraId="789845AF">
      <w:pPr>
        <w:rPr>
          <w:sz w:val="21"/>
        </w:rPr>
      </w:pPr>
    </w:p>
    <w:p w14:paraId="1152C241">
      <w:pPr>
        <w:rPr>
          <w:sz w:val="21"/>
        </w:rPr>
      </w:pPr>
    </w:p>
    <w:p w14:paraId="0D6228F9">
      <w:pPr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drawing>
          <wp:inline distT="0" distB="0" distL="114300" distR="114300">
            <wp:extent cx="7557135" cy="3639185"/>
            <wp:effectExtent l="0" t="0" r="12065" b="18415"/>
            <wp:docPr id="25" name="Picture 25" descr="Screenshot 2026-10-14 at 2.18.2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10-14 at 2.18.20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D9C">
      <w:pPr>
        <w:rPr>
          <w:sz w:val="21"/>
        </w:rPr>
      </w:pPr>
    </w:p>
    <w:p w14:paraId="38EA6C3F">
      <w:pPr>
        <w:rPr>
          <w:sz w:val="21"/>
        </w:rPr>
      </w:pPr>
    </w:p>
    <w:p w14:paraId="60D43451">
      <w:pPr>
        <w:rPr>
          <w:sz w:val="21"/>
        </w:rPr>
      </w:pPr>
    </w:p>
    <w:p w14:paraId="6DD931CA">
      <w:pPr>
        <w:rPr>
          <w:sz w:val="21"/>
        </w:rPr>
      </w:pPr>
    </w:p>
    <w:p w14:paraId="3E0822E9">
      <w:pPr>
        <w:rPr>
          <w:sz w:val="21"/>
        </w:rPr>
      </w:pPr>
    </w:p>
    <w:p w14:paraId="32A13C70">
      <w:pPr>
        <w:rPr>
          <w:sz w:val="21"/>
        </w:rPr>
      </w:pPr>
    </w:p>
    <w:p w14:paraId="53C36A5C">
      <w:pPr>
        <w:rPr>
          <w:sz w:val="21"/>
        </w:rPr>
      </w:pPr>
    </w:p>
    <w:p w14:paraId="04AF93AB">
      <w:pPr>
        <w:rPr>
          <w:sz w:val="21"/>
        </w:rPr>
      </w:pPr>
    </w:p>
    <w:p w14:paraId="6A65A5B4">
      <w:pPr>
        <w:rPr>
          <w:sz w:val="21"/>
        </w:rPr>
      </w:pPr>
    </w:p>
    <w:p w14:paraId="754CCCC0">
      <w:pPr>
        <w:rPr>
          <w:sz w:val="21"/>
        </w:rPr>
      </w:pPr>
    </w:p>
    <w:p w14:paraId="3AF0FB1D">
      <w:pPr>
        <w:rPr>
          <w:sz w:val="21"/>
        </w:rPr>
      </w:pPr>
    </w:p>
    <w:p w14:paraId="2B705F6F">
      <w:pPr>
        <w:rPr>
          <w:sz w:val="21"/>
        </w:rPr>
      </w:pPr>
    </w:p>
    <w:p w14:paraId="6EE96965">
      <w:pPr>
        <w:rPr>
          <w:sz w:val="21"/>
        </w:rPr>
      </w:pPr>
    </w:p>
    <w:p w14:paraId="52215DD9">
      <w:pPr>
        <w:rPr>
          <w:sz w:val="21"/>
        </w:rPr>
      </w:pPr>
    </w:p>
    <w:p w14:paraId="51AACC19">
      <w:pPr>
        <w:rPr>
          <w:sz w:val="21"/>
        </w:rPr>
      </w:pPr>
    </w:p>
    <w:p w14:paraId="2B3FBAC9">
      <w:pPr>
        <w:rPr>
          <w:sz w:val="21"/>
        </w:rPr>
      </w:pPr>
    </w:p>
    <w:p w14:paraId="7AEE9E15">
      <w:pPr>
        <w:rPr>
          <w:sz w:val="21"/>
        </w:rPr>
      </w:pPr>
    </w:p>
    <w:p w14:paraId="463A6FB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78740</wp:posOffset>
                </wp:positionV>
                <wp:extent cx="2556510" cy="511810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510" cy="51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BA624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Task 2</w:t>
                            </w:r>
                          </w:p>
                          <w:p w14:paraId="628B163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334AC38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70.95pt;margin-top:6.2pt;height:40.3pt;width:201.3pt;z-index:251667456;mso-width-relative:page;mso-height-relative:page;" filled="f" stroked="f" coordsize="21600,21600" o:gfxdata="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JVTMdoAAAAJAQAADwAAAAAAAAABACAAAAAiAAAAZHJz&#10;L2Rvd25yZXYueG1sUEsBAhQAFAAAAAgAh07iQOpOyeM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5BA624">
                      <w:pPr>
                        <w:rPr>
                          <w:rFonts w:hint="default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>Task 2</w:t>
                      </w:r>
                    </w:p>
                    <w:p w14:paraId="628B163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</w:t>
                      </w:r>
                    </w:p>
                    <w:p w14:paraId="334AC384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52705</wp:posOffset>
                </wp:positionV>
                <wp:extent cx="2556510" cy="1299210"/>
                <wp:effectExtent l="0" t="0" r="0" b="0"/>
                <wp:wrapNone/>
                <wp:docPr id="1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510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58B26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Task 1</w:t>
                            </w:r>
                          </w:p>
                          <w:p w14:paraId="5EF3265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2423160" cy="636905"/>
                                  <wp:effectExtent l="0" t="0" r="15240" b="23495"/>
                                  <wp:docPr id="17" name="Picture 17" descr="Screenshot 2026-10-14 at 1.13.23 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17" descr="Screenshot 2026-10-14 at 1.13.23 AM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160" cy="636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04A01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2.2pt;margin-top:4.15pt;height:102.3pt;width:201.3pt;z-index:251665408;mso-width-relative:page;mso-height-relative:page;" filled="f" stroked="f" coordsize="21600,21600" o:gfxdata="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7/7pnXAAAACAEAAA8AAAAAAAAAAQAgAAAAIgAAAGRycy9k&#10;b3ducmV2LnhtbFBLAQIUABQAAAAIAIdO4kBGfemRPAIAAGgEAAAOAAAAAAAAAAEAIAAAACY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E58B26">
                      <w:pPr>
                        <w:rPr>
                          <w:rFonts w:hint="default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>Task 1</w:t>
                      </w:r>
                    </w:p>
                    <w:p w14:paraId="5EF3265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drawing>
                          <wp:inline distT="0" distB="0" distL="114300" distR="114300">
                            <wp:extent cx="2423160" cy="636905"/>
                            <wp:effectExtent l="0" t="0" r="15240" b="23495"/>
                            <wp:docPr id="17" name="Picture 17" descr="Screenshot 2026-10-14 at 1.13.23 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17" descr="Screenshot 2026-10-14 at 1.13.23 AM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160" cy="636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04A01D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17F69A">
      <w:pPr>
        <w:rPr>
          <w:sz w:val="21"/>
        </w:rPr>
      </w:pPr>
    </w:p>
    <w:p w14:paraId="29209170">
      <w:pPr>
        <w:rPr>
          <w:sz w:val="21"/>
        </w:rPr>
      </w:pP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3503930</wp:posOffset>
            </wp:positionH>
            <wp:positionV relativeFrom="paragraph">
              <wp:posOffset>53975</wp:posOffset>
            </wp:positionV>
            <wp:extent cx="3426460" cy="1611630"/>
            <wp:effectExtent l="0" t="0" r="2540" b="13970"/>
            <wp:wrapSquare wrapText="bothSides"/>
            <wp:docPr id="18" name="Picture 18" descr="Screenshot 2026-10-14 at 1.16.3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10-14 at 1.16.35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65D9E">
      <w:pPr>
        <w:rPr>
          <w:sz w:val="21"/>
        </w:rPr>
      </w:pPr>
    </w:p>
    <w:p w14:paraId="23CB7CAB">
      <w:pPr>
        <w:rPr>
          <w:sz w:val="21"/>
        </w:rPr>
      </w:pPr>
    </w:p>
    <w:p w14:paraId="5C023ADC">
      <w:pPr>
        <w:tabs>
          <w:tab w:val="left" w:pos="1581"/>
        </w:tabs>
        <w:rPr>
          <w:rFonts w:hint="default"/>
          <w:b/>
          <w:bCs/>
          <w:sz w:val="28"/>
          <w:szCs w:val="36"/>
          <w:lang w:val="en-US" w:eastAsia="zh-CN"/>
        </w:rPr>
      </w:pPr>
    </w:p>
    <w:p w14:paraId="5A99BE11">
      <w:pPr>
        <w:tabs>
          <w:tab w:val="left" w:pos="1581"/>
        </w:tabs>
        <w:ind w:firstLine="1121" w:firstLineChars="40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Task 3</w:t>
      </w:r>
    </w:p>
    <w:p w14:paraId="22100433">
      <w:pPr>
        <w:tabs>
          <w:tab w:val="left" w:pos="1234"/>
        </w:tabs>
        <w:jc w:val="left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671195</wp:posOffset>
            </wp:positionH>
            <wp:positionV relativeFrom="paragraph">
              <wp:posOffset>130175</wp:posOffset>
            </wp:positionV>
            <wp:extent cx="2209800" cy="1324610"/>
            <wp:effectExtent l="0" t="0" r="0" b="21590"/>
            <wp:wrapSquare wrapText="bothSides"/>
            <wp:docPr id="23" name="Picture 23" descr="Screenshot 2026-10-14 at 1.34.4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10-14 at 1.34.47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4C890">
      <w:pPr>
        <w:tabs>
          <w:tab w:val="left" w:pos="5118"/>
        </w:tabs>
        <w:jc w:val="left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ab/>
      </w:r>
    </w:p>
    <w:p w14:paraId="7E0FB61C">
      <w:pPr>
        <w:tabs>
          <w:tab w:val="left" w:pos="5118"/>
        </w:tabs>
        <w:jc w:val="left"/>
        <w:rPr>
          <w:rFonts w:hint="default"/>
          <w:sz w:val="21"/>
          <w:lang w:val="en-US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1568450</wp:posOffset>
                </wp:positionV>
                <wp:extent cx="2556510" cy="511810"/>
                <wp:effectExtent l="0" t="0" r="0" b="0"/>
                <wp:wrapNone/>
                <wp:docPr id="2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510" cy="51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1753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Task 5</w:t>
                            </w:r>
                          </w:p>
                          <w:p w14:paraId="0F3272D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26EB190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9.9pt;margin-top:123.5pt;height:40.3pt;width:201.3pt;z-index:251670528;mso-width-relative:page;mso-height-relative:page;" filled="f" stroked="f" coordsize="21600,21600" o:gfxdata="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8H13zbAAAACgEAAA8AAAAAAAAAAQAgAAAAIgAAAGRy&#10;cy9kb3ducmV2LnhtbFBLAQIUABQAAAAIAIdO4kDDGWO8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771753">
                      <w:pPr>
                        <w:rPr>
                          <w:rFonts w:hint="default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>Task 5</w:t>
                      </w:r>
                    </w:p>
                    <w:p w14:paraId="0F3272D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</w:t>
                      </w:r>
                    </w:p>
                    <w:p w14:paraId="26EB1906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588645</wp:posOffset>
            </wp:positionH>
            <wp:positionV relativeFrom="paragraph">
              <wp:posOffset>2077720</wp:posOffset>
            </wp:positionV>
            <wp:extent cx="5232400" cy="2197100"/>
            <wp:effectExtent l="0" t="0" r="0" b="12700"/>
            <wp:wrapSquare wrapText="bothSides"/>
            <wp:docPr id="27" name="Picture 27" descr="Screenshot 2026-10-14 at 2.15.4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10-14 at 2.15.43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3487420</wp:posOffset>
                </wp:positionH>
                <wp:positionV relativeFrom="paragraph">
                  <wp:posOffset>26035</wp:posOffset>
                </wp:positionV>
                <wp:extent cx="2556510" cy="858520"/>
                <wp:effectExtent l="0" t="0" r="0" b="0"/>
                <wp:wrapNone/>
                <wp:docPr id="2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51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A5863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 xml:space="preserve">Task 4. </w:t>
                            </w:r>
                          </w:p>
                          <w:p w14:paraId="1E4F4097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I removed the wait and yes parent ran before child process ends</w:t>
                            </w:r>
                          </w:p>
                          <w:p w14:paraId="77B271F5">
                            <w:pPr>
                              <w:rPr>
                                <w:rFonts w:hint="default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7D11273C">
                            <w:pPr>
                              <w:rPr>
                                <w:rFonts w:hint="default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74.6pt;margin-top:2.05pt;height:67.6pt;width:201.3pt;z-index:251669504;mso-width-relative:page;mso-height-relative:page;" filled="f" stroked="f" coordsize="21600,21600" o:gfxdata="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1JKlNsAAAAKAQAADwAAAAAAAAABACAAAAAiAAAA&#10;ZHJzL2Rvd25yZXYueG1sUEsBAhQAFAAAAAgAh07iQHu8eI4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9A5863">
                      <w:pPr>
                        <w:rPr>
                          <w:rFonts w:hint="default"/>
                          <w:b/>
                          <w:bCs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32"/>
                          <w:lang w:val="en-US" w:eastAsia="zh-CN"/>
                        </w:rPr>
                        <w:t xml:space="preserve">Task 4. </w:t>
                      </w:r>
                    </w:p>
                    <w:p w14:paraId="1E4F4097">
                      <w:pPr>
                        <w:rPr>
                          <w:rFonts w:hint="default"/>
                          <w:b/>
                          <w:bCs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32"/>
                          <w:lang w:val="en-US" w:eastAsia="zh-CN"/>
                        </w:rPr>
                        <w:t>I removed the wait and yes parent ran before child process ends</w:t>
                      </w:r>
                    </w:p>
                    <w:p w14:paraId="77B271F5">
                      <w:pPr>
                        <w:rPr>
                          <w:rFonts w:hint="default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0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  <w:p w14:paraId="7D11273C">
                      <w:pPr>
                        <w:rPr>
                          <w:rFonts w:hint="default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Noto Sans S Chinese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F96EE"/>
    <w:rsid w:val="08A95A73"/>
    <w:rsid w:val="320651F3"/>
    <w:rsid w:val="5876763C"/>
    <w:rsid w:val="5FDF96EE"/>
    <w:rsid w:val="BEAF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yusufaxmad/Library/Containers/com.kingsoft.wpsoffice.mac.global/Data/.kingsoft/office6/templates/download/eabefd06/Annual%20Work%20Report%20Presentation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Work Report Presentation.docx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2026-10-14T00:41:00Z</dcterms:created>
  <dc:creator>Yusufjon Ahmedov</dc:creator>
  <cp:lastModifiedBy>Yusufjon Ahmedov</cp:lastModifiedBy>
  <dcterms:modified xsi:type="dcterms:W3CDTF">2026-10-14T02:47:32Z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FE5DA8630B9E65992F51CE6A3EADF163_41</vt:lpwstr>
  </property>
</Properties>
</file>